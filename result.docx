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62725" cy="501015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24625" cy="49911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"C:\\Users\\Administrator\\AppData\\Roaming\\Tencent\\Users\\1274466290\\QQ\\WinTemp\\RichOle\\W9}%R`{HY`J[5MFX)3{[F_8.png"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762885"/>
            <wp:effectExtent l="0" t="0" r="635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"C:\\Users\\Administrator\\AppData\\Roaming\\Tencent\\Users\\1274466290\\QQ\\WinTemp\\RichOle\\06W)RB91D[27_P0({TYV533.png"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745740"/>
            <wp:effectExtent l="0" t="0" r="635" b="165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05525" cy="486727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4857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"C:\\Users\\Administrator\\AppData\\Roaming\\Tencent\\Users\\1274466290\\QQ\\WinTemp\\RichOle\\V(MMA5KNBLMHF}_E]2RVP77.png"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844165"/>
            <wp:effectExtent l="0" t="0" r="635" b="133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"C:\\Users\\Administrator\\AppData\\Roaming\\Tencent\\Users\\1274466290\\QQ\\WinTemp\\RichOle\\[J`9JNB11)T{P)DKP%@71L7.png"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865755"/>
            <wp:effectExtent l="0" t="0" r="635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EE224E"/>
    <w:rsid w:val="69EE224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2018-06-25T14:16:00Z</dcterms:created>
  <dc:creator>Labmem No.009</dc:creator>
  <cp:lastModifiedBy>Labmem No.009</cp:lastModifiedBy>
  <dcterms:modified xsi:type="dcterms:W3CDTF">2018-06-25T15:19:29Z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